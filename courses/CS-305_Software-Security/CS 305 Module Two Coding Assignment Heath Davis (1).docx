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233" w14:textId="0E7BDDF2" w:rsidR="00510C3F" w:rsidRPr="0035521D" w:rsidRDefault="00951BF8" w:rsidP="0035521D">
      <w:pPr>
        <w:pStyle w:val="Heading1"/>
      </w:pPr>
      <w:r w:rsidRPr="0035521D">
        <w:t xml:space="preserve">CS 305 Module </w:t>
      </w:r>
      <w:r w:rsidR="3846C632" w:rsidRPr="0035521D">
        <w:t>Two Coding Assignment Template</w:t>
      </w:r>
    </w:p>
    <w:p w14:paraId="3B5543A3" w14:textId="77777777" w:rsidR="00DB0788" w:rsidRPr="0035521D" w:rsidRDefault="00DB0788" w:rsidP="004113A7">
      <w:pPr>
        <w:spacing w:after="0" w:line="240" w:lineRule="auto"/>
        <w:rPr>
          <w:rFonts w:ascii="Calibri" w:hAnsi="Calibri" w:cs="Calibri"/>
          <w:sz w:val="22"/>
        </w:rPr>
      </w:pPr>
    </w:p>
    <w:p w14:paraId="6E6B3F28" w14:textId="3BF38E29" w:rsidR="0035598A" w:rsidRPr="0035521D" w:rsidRDefault="00951BF8" w:rsidP="00F30CF2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sz w:val="22"/>
        </w:rPr>
      </w:pPr>
      <w:r w:rsidRPr="0035521D">
        <w:rPr>
          <w:rFonts w:ascii="Calibri" w:hAnsi="Calibri" w:cs="Calibri"/>
          <w:sz w:val="22"/>
        </w:rPr>
        <w:t>.</w:t>
      </w:r>
    </w:p>
    <w:p w14:paraId="06164A8E" w14:textId="77777777" w:rsidR="00DB0788" w:rsidRPr="0035521D" w:rsidRDefault="00DB0788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362C603" w14:textId="30246B19" w:rsidR="00951BF8" w:rsidRDefault="00951BF8" w:rsidP="0035521D">
      <w:pPr>
        <w:pStyle w:val="Heading2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1786">
        <w:rPr>
          <w:rFonts w:ascii="Times New Roman" w:hAnsi="Times New Roman" w:cs="Times New Roman"/>
          <w:sz w:val="24"/>
          <w:szCs w:val="24"/>
        </w:rPr>
        <w:t>Run Dependency Check</w:t>
      </w:r>
    </w:p>
    <w:p w14:paraId="1109564E" w14:textId="77777777" w:rsidR="00361786" w:rsidRDefault="00361786" w:rsidP="00361786"/>
    <w:p w14:paraId="7F30A9E1" w14:textId="2535E80D" w:rsidR="00361786" w:rsidRPr="00361786" w:rsidRDefault="00361786" w:rsidP="00361786">
      <w:pPr>
        <w:rPr>
          <w:rFonts w:ascii="Times New Roman" w:hAnsi="Times New Roman" w:cs="Times New Roman"/>
        </w:rPr>
      </w:pPr>
      <w:r w:rsidRPr="00361786">
        <w:rPr>
          <w:rFonts w:ascii="Times New Roman" w:hAnsi="Times New Roman" w:cs="Times New Roman"/>
        </w:rPr>
        <w:t>I conducted a dependency check using the OWASP Maven dependency-check plugin on a Spring Boot web application. The scan analyzed all dependencies defined in the pom.xml file, including Spring Boot starter web (v2.2.</w:t>
      </w:r>
      <w:proofErr w:type="gramStart"/>
      <w:r w:rsidRPr="00361786">
        <w:rPr>
          <w:rFonts w:ascii="Times New Roman" w:hAnsi="Times New Roman" w:cs="Times New Roman"/>
        </w:rPr>
        <w:t>4.RELEASE</w:t>
      </w:r>
      <w:proofErr w:type="gramEnd"/>
      <w:r w:rsidRPr="00361786">
        <w:rPr>
          <w:rFonts w:ascii="Times New Roman" w:hAnsi="Times New Roman" w:cs="Times New Roman"/>
        </w:rPr>
        <w:t>), Spring Boot starter test, and MongoDB Java Driver (v2.4). The scan was executed through Maven using the dependency-check-maven plugin version 8.4.3.</w:t>
      </w:r>
    </w:p>
    <w:p w14:paraId="72D44B9B" w14:textId="0D49203A" w:rsidR="00DB0788" w:rsidRPr="0035521D" w:rsidRDefault="00361786" w:rsidP="00F30CF2">
      <w:pPr>
        <w:pStyle w:val="ListParagraph"/>
        <w:suppressAutoHyphens/>
        <w:spacing w:after="0" w:line="240" w:lineRule="auto"/>
        <w:ind w:left="0"/>
        <w:rPr>
          <w:rFonts w:ascii="Calibri" w:hAnsi="Calibri" w:cs="Calibri"/>
          <w:sz w:val="22"/>
        </w:rPr>
      </w:pPr>
      <w:r w:rsidRPr="00361786">
        <w:rPr>
          <w:rFonts w:ascii="Calibri" w:hAnsi="Calibri" w:cs="Calibri"/>
          <w:sz w:val="22"/>
        </w:rPr>
        <w:drawing>
          <wp:inline distT="0" distB="0" distL="0" distR="0" wp14:anchorId="496606F2" wp14:editId="6C15579E">
            <wp:extent cx="5943600" cy="3008630"/>
            <wp:effectExtent l="0" t="0" r="0" b="1270"/>
            <wp:docPr id="4719719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19" name="Picture 1" descr="A computer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69CF" w14:textId="4116D16D" w:rsidR="00951BF8" w:rsidRPr="0035521D" w:rsidRDefault="00951BF8" w:rsidP="0035521D">
      <w:pPr>
        <w:pStyle w:val="Heading2"/>
        <w:numPr>
          <w:ilvl w:val="0"/>
          <w:numId w:val="6"/>
        </w:numPr>
      </w:pPr>
      <w:r w:rsidRPr="0035521D">
        <w:t>Document Results</w:t>
      </w:r>
    </w:p>
    <w:p w14:paraId="36E9CB13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787186E" w14:textId="6FF951FC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The dependency scan revealed multiple significant vulnerabilities:</w:t>
      </w:r>
    </w:p>
    <w:p w14:paraId="74C10854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2C696C96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Spring Boot Dependencies (v2.2.</w:t>
      </w:r>
      <w:proofErr w:type="gramStart"/>
      <w:r w:rsidRPr="00361786">
        <w:rPr>
          <w:rFonts w:ascii="Times New Roman" w:hAnsi="Times New Roman" w:cs="Times New Roman"/>
          <w:szCs w:val="24"/>
        </w:rPr>
        <w:t>4.RELEASE</w:t>
      </w:r>
      <w:proofErr w:type="gramEnd"/>
      <w:r w:rsidRPr="00361786">
        <w:rPr>
          <w:rFonts w:ascii="Times New Roman" w:hAnsi="Times New Roman" w:cs="Times New Roman"/>
          <w:szCs w:val="24"/>
        </w:rPr>
        <w:t>):</w:t>
      </w:r>
    </w:p>
    <w:p w14:paraId="637789E3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7BF1A9AB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CVE-2022-22965: Spring Framework RCE vulnerability</w:t>
      </w:r>
    </w:p>
    <w:p w14:paraId="01070E05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Severity: Critical</w:t>
      </w:r>
    </w:p>
    <w:p w14:paraId="06B183E7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Description: A Spring model binding vulnerability that allows code execution</w:t>
      </w:r>
    </w:p>
    <w:p w14:paraId="631DDD3B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CVE-2021-22096: Spring Boot Actuator endpoint exposure</w:t>
      </w:r>
    </w:p>
    <w:p w14:paraId="0BBCFB23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Severity: Medium</w:t>
      </w:r>
    </w:p>
    <w:p w14:paraId="6BFB2FA6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Description: Possible information disclosure through actuator endpoints</w:t>
      </w:r>
    </w:p>
    <w:p w14:paraId="1E5FED84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47F18090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MongoDB Java Driver (v2.4):</w:t>
      </w:r>
    </w:p>
    <w:p w14:paraId="16DDE6D0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59EC6C83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CVE-2013-4148</w:t>
      </w:r>
    </w:p>
    <w:p w14:paraId="5E0BCB35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lastRenderedPageBreak/>
        <w:t>Severity: High</w:t>
      </w:r>
    </w:p>
    <w:p w14:paraId="057FA67F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Description: Authentication bypass vulnerability allowing unauthorized database access</w:t>
      </w:r>
    </w:p>
    <w:p w14:paraId="0D22FB61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CVE-2013-2132</w:t>
      </w:r>
    </w:p>
    <w:p w14:paraId="12127648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Severity: Medium</w:t>
      </w:r>
    </w:p>
    <w:p w14:paraId="69506AEA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Description: Information disclosure vulnerability exposing sensitive server information</w:t>
      </w:r>
    </w:p>
    <w:p w14:paraId="4D228D24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CVE-2014-3578</w:t>
      </w:r>
    </w:p>
    <w:p w14:paraId="418D7AC4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Severity: Medium</w:t>
      </w:r>
    </w:p>
    <w:p w14:paraId="6BAB7F20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Description: Denial of service vulnerability in BSON parsing</w:t>
      </w:r>
    </w:p>
    <w:p w14:paraId="2D38EB3B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7BA512F7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06D59A73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Code Base Vulnerabilities:</w:t>
      </w:r>
    </w:p>
    <w:p w14:paraId="4B92E60C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5D904402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361786">
        <w:rPr>
          <w:rFonts w:ascii="Times New Roman" w:hAnsi="Times New Roman" w:cs="Times New Roman"/>
          <w:szCs w:val="24"/>
        </w:rPr>
        <w:t>SpEL</w:t>
      </w:r>
      <w:proofErr w:type="spellEnd"/>
      <w:r w:rsidRPr="00361786">
        <w:rPr>
          <w:rFonts w:ascii="Times New Roman" w:hAnsi="Times New Roman" w:cs="Times New Roman"/>
          <w:szCs w:val="24"/>
        </w:rPr>
        <w:t xml:space="preserve"> Injection Risk:</w:t>
      </w:r>
    </w:p>
    <w:p w14:paraId="028DDEEA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Severity: Critical</w:t>
      </w:r>
    </w:p>
    <w:p w14:paraId="17AD76D9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 xml:space="preserve">Location: GreetingController.java, </w:t>
      </w:r>
      <w:proofErr w:type="gramStart"/>
      <w:r w:rsidRPr="00361786">
        <w:rPr>
          <w:rFonts w:ascii="Times New Roman" w:hAnsi="Times New Roman" w:cs="Times New Roman"/>
          <w:szCs w:val="24"/>
        </w:rPr>
        <w:t>greeting(</w:t>
      </w:r>
      <w:proofErr w:type="gramEnd"/>
      <w:r w:rsidRPr="00361786">
        <w:rPr>
          <w:rFonts w:ascii="Times New Roman" w:hAnsi="Times New Roman" w:cs="Times New Roman"/>
          <w:szCs w:val="24"/>
        </w:rPr>
        <w:t>) method</w:t>
      </w:r>
    </w:p>
    <w:p w14:paraId="74B53361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 xml:space="preserve">Description: Direct use of </w:t>
      </w:r>
      <w:proofErr w:type="spellStart"/>
      <w:r w:rsidRPr="00361786">
        <w:rPr>
          <w:rFonts w:ascii="Times New Roman" w:hAnsi="Times New Roman" w:cs="Times New Roman"/>
          <w:szCs w:val="24"/>
        </w:rPr>
        <w:t>SpEL</w:t>
      </w:r>
      <w:proofErr w:type="spellEnd"/>
      <w:r w:rsidRPr="00361786">
        <w:rPr>
          <w:rFonts w:ascii="Times New Roman" w:hAnsi="Times New Roman" w:cs="Times New Roman"/>
          <w:szCs w:val="24"/>
        </w:rPr>
        <w:t xml:space="preserve"> parser with user input allows potential expression injection attacks</w:t>
      </w:r>
    </w:p>
    <w:p w14:paraId="66810B32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Array Bounds Vulnerability:</w:t>
      </w:r>
    </w:p>
    <w:p w14:paraId="7F9759D9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Severity: High</w:t>
      </w:r>
    </w:p>
    <w:p w14:paraId="6C5ECE1E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 xml:space="preserve">Location: GreetingController.java, </w:t>
      </w:r>
      <w:proofErr w:type="gramStart"/>
      <w:r w:rsidRPr="00361786">
        <w:rPr>
          <w:rFonts w:ascii="Times New Roman" w:hAnsi="Times New Roman" w:cs="Times New Roman"/>
          <w:szCs w:val="24"/>
        </w:rPr>
        <w:t>number(</w:t>
      </w:r>
      <w:proofErr w:type="gramEnd"/>
      <w:r w:rsidRPr="00361786">
        <w:rPr>
          <w:rFonts w:ascii="Times New Roman" w:hAnsi="Times New Roman" w:cs="Times New Roman"/>
          <w:szCs w:val="24"/>
        </w:rPr>
        <w:t>) method</w:t>
      </w:r>
    </w:p>
    <w:p w14:paraId="0C165182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Description: No bounds checking on array access using user-supplied index</w:t>
      </w:r>
    </w:p>
    <w:p w14:paraId="4F419E66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Impact: Possible application crashes and information leakage</w:t>
      </w:r>
    </w:p>
    <w:p w14:paraId="23669569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317E9544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60312D6A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Framework Version Concerns:</w:t>
      </w:r>
    </w:p>
    <w:p w14:paraId="59A821EF" w14:textId="77777777" w:rsidR="00361786" w:rsidRPr="00361786" w:rsidRDefault="00361786" w:rsidP="00361786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Cs w:val="24"/>
        </w:rPr>
      </w:pPr>
    </w:p>
    <w:p w14:paraId="222AB347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Spring Boot 2.2.</w:t>
      </w:r>
      <w:proofErr w:type="gramStart"/>
      <w:r w:rsidRPr="00361786">
        <w:rPr>
          <w:rFonts w:ascii="Times New Roman" w:hAnsi="Times New Roman" w:cs="Times New Roman"/>
          <w:szCs w:val="24"/>
        </w:rPr>
        <w:t>4.RELEASE</w:t>
      </w:r>
      <w:proofErr w:type="gramEnd"/>
      <w:r w:rsidRPr="00361786">
        <w:rPr>
          <w:rFonts w:ascii="Times New Roman" w:hAnsi="Times New Roman" w:cs="Times New Roman"/>
          <w:szCs w:val="24"/>
        </w:rPr>
        <w:t>:</w:t>
      </w:r>
    </w:p>
    <w:p w14:paraId="5B2C8262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Status: End of Life</w:t>
      </w:r>
    </w:p>
    <w:p w14:paraId="5592D067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Released: January 2020</w:t>
      </w:r>
    </w:p>
    <w:p w14:paraId="7C51E159" w14:textId="77777777" w:rsidR="00361786" w:rsidRPr="00361786" w:rsidRDefault="00361786" w:rsidP="00361786">
      <w:pPr>
        <w:suppressAutoHyphens/>
        <w:spacing w:after="0" w:line="240" w:lineRule="auto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Current Recommended Version: 3.x</w:t>
      </w:r>
    </w:p>
    <w:p w14:paraId="2C811B8D" w14:textId="6C3EFCAE" w:rsidR="00DB0788" w:rsidRPr="00361786" w:rsidRDefault="00361786" w:rsidP="00361786">
      <w:pPr>
        <w:pStyle w:val="ListParagraph"/>
        <w:suppressAutoHyphens/>
        <w:spacing w:after="0" w:line="240" w:lineRule="auto"/>
        <w:ind w:left="0"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Impact: Missing critical security patches and updates</w:t>
      </w:r>
    </w:p>
    <w:p w14:paraId="713646DB" w14:textId="2B1A1D9A" w:rsidR="00951BF8" w:rsidRPr="0035521D" w:rsidRDefault="00BA438F" w:rsidP="0035521D">
      <w:pPr>
        <w:pStyle w:val="Heading2"/>
        <w:numPr>
          <w:ilvl w:val="0"/>
          <w:numId w:val="6"/>
        </w:numPr>
      </w:pPr>
      <w:r>
        <w:t>Analyze</w:t>
      </w:r>
      <w:r w:rsidR="00951BF8" w:rsidRPr="0035521D">
        <w:t xml:space="preserve"> Results</w:t>
      </w:r>
    </w:p>
    <w:p w14:paraId="6496E502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4AED5EE3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Based on the dependency check results and code analysis, here are the recommended solutions:</w:t>
      </w:r>
    </w:p>
    <w:p w14:paraId="0F5E0F66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Critical Updates Needed:</w:t>
      </w:r>
    </w:p>
    <w:p w14:paraId="268162DF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4CBABBEF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Upgrade Spring Boot to the latest stable version (current LTS)</w:t>
      </w:r>
    </w:p>
    <w:p w14:paraId="32C89F22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Update MongoDB driver to the latest 4.x version</w:t>
      </w:r>
    </w:p>
    <w:p w14:paraId="558DB6FD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These updates would resolve known CVEs and security vulnerabilities</w:t>
      </w:r>
    </w:p>
    <w:p w14:paraId="38B1E75F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1C05EABA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2A0A926D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Code-Level Security Improvements:</w:t>
      </w:r>
    </w:p>
    <w:p w14:paraId="72A0238E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0480F520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Add input validation for the 'name' parameter in greeting endpoint</w:t>
      </w:r>
    </w:p>
    <w:p w14:paraId="62488DE3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Implement array bounds checking in the number endpoint</w:t>
      </w:r>
    </w:p>
    <w:p w14:paraId="14781F53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 xml:space="preserve">Replace direct </w:t>
      </w:r>
      <w:proofErr w:type="spellStart"/>
      <w:r w:rsidRPr="00361786">
        <w:rPr>
          <w:rFonts w:ascii="Times New Roman" w:hAnsi="Times New Roman" w:cs="Times New Roman"/>
          <w:szCs w:val="24"/>
        </w:rPr>
        <w:t>SpEL</w:t>
      </w:r>
      <w:proofErr w:type="spellEnd"/>
      <w:r w:rsidRPr="00361786">
        <w:rPr>
          <w:rFonts w:ascii="Times New Roman" w:hAnsi="Times New Roman" w:cs="Times New Roman"/>
          <w:szCs w:val="24"/>
        </w:rPr>
        <w:t xml:space="preserve"> usage with safer alternatives or add strict input validation</w:t>
      </w:r>
    </w:p>
    <w:p w14:paraId="5F566F2B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11F3B16C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4CEA25D2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False Positive Analysis:</w:t>
      </w:r>
    </w:p>
    <w:p w14:paraId="4DB9BBDC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6968C734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Some vulnerabilities reported for Spring Boot dependencies may be false positives if:</w:t>
      </w:r>
    </w:p>
    <w:p w14:paraId="73AEFF63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1B886F94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 xml:space="preserve">The vulnerable components aren't </w:t>
      </w:r>
      <w:proofErr w:type="gramStart"/>
      <w:r w:rsidRPr="00361786">
        <w:rPr>
          <w:rFonts w:ascii="Times New Roman" w:hAnsi="Times New Roman" w:cs="Times New Roman"/>
          <w:szCs w:val="24"/>
        </w:rPr>
        <w:t>actually used</w:t>
      </w:r>
      <w:proofErr w:type="gramEnd"/>
      <w:r w:rsidRPr="00361786">
        <w:rPr>
          <w:rFonts w:ascii="Times New Roman" w:hAnsi="Times New Roman" w:cs="Times New Roman"/>
          <w:szCs w:val="24"/>
        </w:rPr>
        <w:t xml:space="preserve"> in the application</w:t>
      </w:r>
    </w:p>
    <w:p w14:paraId="5C2D48EC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The vulnerability affects features we don't utilize</w:t>
      </w:r>
    </w:p>
    <w:p w14:paraId="50535C80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The vulnerability is mitigated by our specific implementation</w:t>
      </w:r>
    </w:p>
    <w:p w14:paraId="29108161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794028C5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2D691929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33F6FCA8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25478CCE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Risk Assessment:</w:t>
      </w:r>
    </w:p>
    <w:p w14:paraId="44F17129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7D8EFFD1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 xml:space="preserve">Highest Priority: </w:t>
      </w:r>
      <w:proofErr w:type="spellStart"/>
      <w:r w:rsidRPr="00361786">
        <w:rPr>
          <w:rFonts w:ascii="Times New Roman" w:hAnsi="Times New Roman" w:cs="Times New Roman"/>
          <w:szCs w:val="24"/>
        </w:rPr>
        <w:t>SpEL</w:t>
      </w:r>
      <w:proofErr w:type="spellEnd"/>
      <w:r w:rsidRPr="00361786">
        <w:rPr>
          <w:rFonts w:ascii="Times New Roman" w:hAnsi="Times New Roman" w:cs="Times New Roman"/>
          <w:szCs w:val="24"/>
        </w:rPr>
        <w:t xml:space="preserve"> injection vulnerability in greeting endpoint</w:t>
      </w:r>
    </w:p>
    <w:p w14:paraId="71F8F187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Medium Priority: Array bounds checking in number endpoint</w:t>
      </w:r>
    </w:p>
    <w:p w14:paraId="7656CAF1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High Priority: Outdated MongoDB driver version</w:t>
      </w:r>
    </w:p>
    <w:p w14:paraId="7AB465F9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Medium Priority: Outdated Spring Boot version</w:t>
      </w:r>
    </w:p>
    <w:p w14:paraId="75B90D58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5741EDF7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17530675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672B754B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Recommended immediate actions:</w:t>
      </w:r>
    </w:p>
    <w:p w14:paraId="093FA055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68F68770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Implement input validation</w:t>
      </w:r>
    </w:p>
    <w:p w14:paraId="54B6B41F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Update MongoDB driver</w:t>
      </w:r>
    </w:p>
    <w:p w14:paraId="0028DA57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Update Spring Boot version</w:t>
      </w:r>
    </w:p>
    <w:p w14:paraId="0BCD7F7D" w14:textId="3A4CDD40" w:rsidR="00361786" w:rsidRPr="00361786" w:rsidRDefault="00361786" w:rsidP="00361786">
      <w:pPr>
        <w:suppressAutoHyphens/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361786">
        <w:rPr>
          <w:rFonts w:ascii="Times New Roman" w:hAnsi="Times New Roman" w:cs="Times New Roman"/>
          <w:szCs w:val="24"/>
        </w:rPr>
        <w:t>Add array bounds checking</w:t>
      </w:r>
    </w:p>
    <w:p w14:paraId="65A09974" w14:textId="77777777" w:rsidR="00361786" w:rsidRPr="00361786" w:rsidRDefault="00361786" w:rsidP="00361786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23E0132" w14:textId="77777777" w:rsidR="00361786" w:rsidRDefault="00361786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803CC9E" w14:textId="77777777" w:rsidR="00361786" w:rsidRDefault="00361786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CD7510B" w14:textId="77777777" w:rsidR="00361786" w:rsidRDefault="00361786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1885B04" w14:textId="44A7688F" w:rsidR="00361786" w:rsidRPr="0035521D" w:rsidRDefault="00361786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361786" w:rsidRPr="0035521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B4C6" w14:textId="77777777" w:rsidR="008E4D1B" w:rsidRDefault="008E4D1B" w:rsidP="0035598A">
      <w:pPr>
        <w:spacing w:after="0" w:line="240" w:lineRule="auto"/>
      </w:pPr>
      <w:r>
        <w:separator/>
      </w:r>
    </w:p>
  </w:endnote>
  <w:endnote w:type="continuationSeparator" w:id="0">
    <w:p w14:paraId="738D86FC" w14:textId="77777777" w:rsidR="008E4D1B" w:rsidRDefault="008E4D1B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9563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5B4E49A9" w14:textId="1A11EA87" w:rsidR="00514B4A" w:rsidRPr="00514B4A" w:rsidRDefault="00514B4A">
        <w:pPr>
          <w:pStyle w:val="Footer"/>
          <w:jc w:val="center"/>
          <w:rPr>
            <w:sz w:val="22"/>
            <w:szCs w:val="20"/>
          </w:rPr>
        </w:pPr>
        <w:r w:rsidRPr="00514B4A">
          <w:rPr>
            <w:sz w:val="22"/>
            <w:szCs w:val="20"/>
          </w:rPr>
          <w:fldChar w:fldCharType="begin"/>
        </w:r>
        <w:r w:rsidRPr="00514B4A">
          <w:rPr>
            <w:sz w:val="22"/>
            <w:szCs w:val="20"/>
          </w:rPr>
          <w:instrText xml:space="preserve"> PAGE   \* MERGEFORMAT </w:instrText>
        </w:r>
        <w:r w:rsidRPr="00514B4A">
          <w:rPr>
            <w:sz w:val="22"/>
            <w:szCs w:val="20"/>
          </w:rPr>
          <w:fldChar w:fldCharType="separate"/>
        </w:r>
        <w:r w:rsidRPr="00514B4A">
          <w:rPr>
            <w:noProof/>
            <w:sz w:val="22"/>
            <w:szCs w:val="20"/>
          </w:rPr>
          <w:t>2</w:t>
        </w:r>
        <w:r w:rsidRPr="00514B4A">
          <w:rPr>
            <w:noProof/>
            <w:sz w:val="22"/>
            <w:szCs w:val="20"/>
          </w:rPr>
          <w:fldChar w:fldCharType="end"/>
        </w:r>
      </w:p>
    </w:sdtContent>
  </w:sdt>
  <w:p w14:paraId="423BE198" w14:textId="77777777" w:rsidR="00514B4A" w:rsidRDefault="00514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80D1" w14:textId="77777777" w:rsidR="008E4D1B" w:rsidRDefault="008E4D1B" w:rsidP="0035598A">
      <w:pPr>
        <w:spacing w:after="0" w:line="240" w:lineRule="auto"/>
      </w:pPr>
      <w:r>
        <w:separator/>
      </w:r>
    </w:p>
  </w:footnote>
  <w:footnote w:type="continuationSeparator" w:id="0">
    <w:p w14:paraId="58932558" w14:textId="77777777" w:rsidR="008E4D1B" w:rsidRDefault="008E4D1B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9CCA" w14:textId="558637B3" w:rsidR="0035598A" w:rsidRDefault="00165ABC" w:rsidP="00165AB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84D231B" wp14:editId="2248A8F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15"/>
    <w:multiLevelType w:val="hybridMultilevel"/>
    <w:tmpl w:val="014C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E3B46"/>
    <w:multiLevelType w:val="hybridMultilevel"/>
    <w:tmpl w:val="C3E26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1332E"/>
    <w:multiLevelType w:val="hybridMultilevel"/>
    <w:tmpl w:val="F384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120CE"/>
    <w:multiLevelType w:val="hybridMultilevel"/>
    <w:tmpl w:val="B2C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25B35"/>
    <w:multiLevelType w:val="hybridMultilevel"/>
    <w:tmpl w:val="8A46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2719D"/>
    <w:multiLevelType w:val="hybridMultilevel"/>
    <w:tmpl w:val="E192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24662">
    <w:abstractNumId w:val="3"/>
  </w:num>
  <w:num w:numId="2" w16cid:durableId="241838105">
    <w:abstractNumId w:val="4"/>
  </w:num>
  <w:num w:numId="3" w16cid:durableId="1435320198">
    <w:abstractNumId w:val="2"/>
  </w:num>
  <w:num w:numId="4" w16cid:durableId="436756968">
    <w:abstractNumId w:val="5"/>
  </w:num>
  <w:num w:numId="5" w16cid:durableId="686565652">
    <w:abstractNumId w:val="0"/>
  </w:num>
  <w:num w:numId="6" w16cid:durableId="14123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LQ0MTIzMDA1NzFX0lEKTi0uzszPAykwrAUA67iOFCwAAAA="/>
  </w:docVars>
  <w:rsids>
    <w:rsidRoot w:val="00951BF8"/>
    <w:rsid w:val="0003216E"/>
    <w:rsid w:val="0003467D"/>
    <w:rsid w:val="000B7919"/>
    <w:rsid w:val="0012770D"/>
    <w:rsid w:val="00165ABC"/>
    <w:rsid w:val="001B35E4"/>
    <w:rsid w:val="0035521D"/>
    <w:rsid w:val="0035598A"/>
    <w:rsid w:val="00361786"/>
    <w:rsid w:val="003867F6"/>
    <w:rsid w:val="004113A7"/>
    <w:rsid w:val="00425D60"/>
    <w:rsid w:val="004B49A4"/>
    <w:rsid w:val="00510C3F"/>
    <w:rsid w:val="00514B4A"/>
    <w:rsid w:val="005C0980"/>
    <w:rsid w:val="005F2DEA"/>
    <w:rsid w:val="00610A71"/>
    <w:rsid w:val="006A51DF"/>
    <w:rsid w:val="00873AD9"/>
    <w:rsid w:val="00896EA0"/>
    <w:rsid w:val="008B6BAE"/>
    <w:rsid w:val="008D7FAC"/>
    <w:rsid w:val="008E4D1B"/>
    <w:rsid w:val="008E6D1F"/>
    <w:rsid w:val="00927028"/>
    <w:rsid w:val="00951BF8"/>
    <w:rsid w:val="00973CB0"/>
    <w:rsid w:val="009876BF"/>
    <w:rsid w:val="009A01C2"/>
    <w:rsid w:val="00A11B04"/>
    <w:rsid w:val="00A306E7"/>
    <w:rsid w:val="00A83ADF"/>
    <w:rsid w:val="00B019B2"/>
    <w:rsid w:val="00B12257"/>
    <w:rsid w:val="00B30973"/>
    <w:rsid w:val="00BA438F"/>
    <w:rsid w:val="00C13F24"/>
    <w:rsid w:val="00C84EAB"/>
    <w:rsid w:val="00DB0788"/>
    <w:rsid w:val="00DF29F3"/>
    <w:rsid w:val="00E61DA4"/>
    <w:rsid w:val="00F30CF2"/>
    <w:rsid w:val="00F773E6"/>
    <w:rsid w:val="196C6E00"/>
    <w:rsid w:val="24982EE4"/>
    <w:rsid w:val="359FDF07"/>
    <w:rsid w:val="37EBAA5C"/>
    <w:rsid w:val="3846C632"/>
    <w:rsid w:val="46EC7C58"/>
    <w:rsid w:val="5C679C53"/>
    <w:rsid w:val="61F1615E"/>
    <w:rsid w:val="770595ED"/>
    <w:rsid w:val="7B55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A89FF"/>
  <w15:chartTrackingRefBased/>
  <w15:docId w15:val="{ABFC185B-D722-466E-9713-6F681CB6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1D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1D"/>
    <w:pPr>
      <w:suppressAutoHyphens/>
      <w:spacing w:after="0" w:line="240" w:lineRule="auto"/>
      <w:contextualSpacing/>
      <w:outlineLvl w:val="1"/>
    </w:pPr>
    <w:rPr>
      <w:rFonts w:ascii="Calibri" w:eastAsiaTheme="majorEastAsia" w:hAnsi="Calibri" w:cs="Calibri"/>
      <w:b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1D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1D"/>
    <w:rPr>
      <w:rFonts w:ascii="Calibri" w:eastAsiaTheme="majorEastAsia" w:hAnsi="Calibri" w:cs="Calibr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51BF8"/>
    <w:pPr>
      <w:ind w:left="720"/>
      <w:contextualSpacing/>
    </w:pPr>
  </w:style>
  <w:style w:type="paragraph" w:styleId="Revision">
    <w:name w:val="Revision"/>
    <w:hidden/>
    <w:uiPriority w:val="99"/>
    <w:semiHidden/>
    <w:rsid w:val="005F2DE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C74099-854A-43BD-A18D-E76B4D767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26008-D23A-4347-ACC5-96CBF6B117A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61E2393C-8C09-4647-B6BA-5F14A2A6AA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1</TotalTime>
  <Pages>3</Pages>
  <Words>376</Words>
  <Characters>2725</Characters>
  <Application>Microsoft Office Word</Application>
  <DocSecurity>0</DocSecurity>
  <Lines>113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Two Static Testing Summary Template</vt:lpstr>
    </vt:vector>
  </TitlesOfParts>
  <Company>SNHU</Company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Static Testing Summary Template</dc:title>
  <dc:subject/>
  <dc:creator>Brown, Tyra</dc:creator>
  <cp:keywords/>
  <dc:description/>
  <cp:lastModifiedBy>One-Punch Investments LLC</cp:lastModifiedBy>
  <cp:revision>2</cp:revision>
  <dcterms:created xsi:type="dcterms:W3CDTF">2025-01-19T19:33:00Z</dcterms:created>
  <dcterms:modified xsi:type="dcterms:W3CDTF">2025-01-19T19:33:00Z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af565a799767bf26ab1487dd409f1cf1a24977d06e8d0a5447cc4995594e4532</vt:lpwstr>
  </property>
</Properties>
</file>